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A3E50" w14:textId="77777777" w:rsidR="00C6554A" w:rsidRPr="008B5277" w:rsidRDefault="00C6554A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14:paraId="75957939" w14:textId="77777777" w:rsidR="00C6554A" w:rsidRDefault="00492579" w:rsidP="00C6554A">
      <w:pPr>
        <w:pStyle w:val="Title"/>
      </w:pPr>
      <w:r>
        <w:t xml:space="preserve">The Jungle </w:t>
      </w:r>
    </w:p>
    <w:p w14:paraId="150263EB" w14:textId="678AA97E" w:rsidR="0019678F" w:rsidRDefault="0019678F" w:rsidP="00C6554A">
      <w:pPr>
        <w:pStyle w:val="ContactInfo"/>
      </w:pPr>
    </w:p>
    <w:p w14:paraId="4D952E66" w14:textId="77777777" w:rsidR="0049590B" w:rsidRDefault="0049590B" w:rsidP="00C6554A">
      <w:pPr>
        <w:pStyle w:val="ContactInfo"/>
      </w:pPr>
    </w:p>
    <w:p w14:paraId="17BFF0C3" w14:textId="77777777" w:rsidR="00C6554A" w:rsidRDefault="0019678F" w:rsidP="00C6554A">
      <w:pPr>
        <w:pStyle w:val="ContactInfo"/>
      </w:pPr>
      <w:r>
        <w:rPr>
          <w:noProof/>
        </w:rPr>
        <w:drawing>
          <wp:inline distT="0" distB="0" distL="0" distR="0" wp14:anchorId="4C30187B" wp14:editId="6C281294">
            <wp:extent cx="4754880" cy="470725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554A">
        <w:br w:type="page"/>
      </w:r>
    </w:p>
    <w:p w14:paraId="398430C6" w14:textId="77777777" w:rsidR="00C6554A" w:rsidRDefault="00AF0015" w:rsidP="00C6554A">
      <w:pPr>
        <w:pStyle w:val="Heading1"/>
      </w:pPr>
      <w:r>
        <w:lastRenderedPageBreak/>
        <w:t>Game Description</w:t>
      </w:r>
    </w:p>
    <w:p w14:paraId="1F4FDDCB" w14:textId="77777777" w:rsidR="009E4656" w:rsidRPr="009E4656" w:rsidRDefault="00D11238" w:rsidP="009E4656">
      <w:pPr>
        <w:rPr>
          <w:rFonts w:cs="Times New Roman"/>
          <w:rtl/>
          <w:lang w:bidi="ar-EG"/>
        </w:rPr>
      </w:pPr>
      <w:r>
        <w:t>The game is single/multiple</w:t>
      </w:r>
      <w:r w:rsidR="00AF0015">
        <w:t xml:space="preserve"> player</w:t>
      </w:r>
      <w:r>
        <w:t>(s)</w:t>
      </w:r>
      <w:r w:rsidR="00AF0015">
        <w:t xml:space="preserve"> game</w:t>
      </w:r>
      <w:r>
        <w:t xml:space="preserve"> (The first player c</w:t>
      </w:r>
      <w:r w:rsidR="009E4656">
        <w:t xml:space="preserve">an use the right/left to move the bird and the second one use the </w:t>
      </w:r>
      <w:r w:rsidR="009E4656">
        <w:rPr>
          <w:rFonts w:cs="Times New Roman"/>
          <w:lang w:bidi="ar-EG"/>
        </w:rPr>
        <w:t xml:space="preserve">keyboard buttons to move the </w:t>
      </w:r>
      <w:r w:rsidR="009E4656" w:rsidRPr="009E4656">
        <w:rPr>
          <w:rFonts w:cs="Times New Roman"/>
          <w:lang w:bidi="ar-EG"/>
        </w:rPr>
        <w:t>squirrel</w:t>
      </w:r>
      <w:proofErr w:type="gramStart"/>
      <w:r w:rsidR="009E4656">
        <w:t>) .</w:t>
      </w:r>
      <w:proofErr w:type="gramEnd"/>
      <w:r w:rsidR="009E4656">
        <w:t xml:space="preserve"> The Player need to move the squirrel in correct way to collect the acorn and </w:t>
      </w:r>
      <w:r w:rsidR="009E4656">
        <w:rPr>
          <w:rFonts w:cs="Times New Roman"/>
        </w:rPr>
        <w:t>drops</w:t>
      </w:r>
      <w:r w:rsidR="009E4656">
        <w:t xml:space="preserve"> the </w:t>
      </w:r>
      <w:r w:rsidR="009E4656">
        <w:rPr>
          <w:rFonts w:cs="Times New Roman"/>
        </w:rPr>
        <w:t>grain</w:t>
      </w:r>
      <w:r w:rsidR="009E4656">
        <w:t xml:space="preserve"> down to feed the </w:t>
      </w:r>
      <w:proofErr w:type="gramStart"/>
      <w:r w:rsidR="009E4656">
        <w:t>bird .</w:t>
      </w:r>
      <w:proofErr w:type="gramEnd"/>
      <w:r w:rsidR="009E4656">
        <w:t xml:space="preserve"> The score will increment by one for each grain the bird </w:t>
      </w:r>
      <w:proofErr w:type="gramStart"/>
      <w:r w:rsidR="009E4656">
        <w:t>eats .</w:t>
      </w:r>
      <w:proofErr w:type="gramEnd"/>
    </w:p>
    <w:p w14:paraId="55FC819F" w14:textId="77777777" w:rsidR="009E4656" w:rsidRDefault="00E95AC9" w:rsidP="00AF0015">
      <w:r>
        <w:t>The main objects in the Game:</w:t>
      </w:r>
    </w:p>
    <w:p w14:paraId="53059889" w14:textId="77777777" w:rsidR="00256A5D" w:rsidRDefault="00E95AC9" w:rsidP="00256A5D">
      <w:pPr>
        <w:pStyle w:val="ListBullet"/>
        <w:numPr>
          <w:ilvl w:val="0"/>
          <w:numId w:val="1"/>
        </w:numPr>
        <w:ind w:left="1080"/>
      </w:pPr>
      <w:r>
        <w:t>Bird.</w:t>
      </w:r>
    </w:p>
    <w:p w14:paraId="18B9AF91" w14:textId="77777777" w:rsidR="00256A5D" w:rsidRDefault="00E95AC9" w:rsidP="00E95AC9">
      <w:pPr>
        <w:pStyle w:val="ListBullet"/>
        <w:numPr>
          <w:ilvl w:val="0"/>
          <w:numId w:val="1"/>
        </w:numPr>
        <w:ind w:left="1080"/>
      </w:pPr>
      <w:r>
        <w:rPr>
          <w:rFonts w:cs="Times New Roman"/>
          <w:lang w:bidi="ar-EG"/>
        </w:rPr>
        <w:t>S</w:t>
      </w:r>
      <w:r w:rsidRPr="009E4656">
        <w:rPr>
          <w:rFonts w:cs="Times New Roman"/>
          <w:lang w:bidi="ar-EG"/>
        </w:rPr>
        <w:t>quirrel</w:t>
      </w:r>
      <w:r>
        <w:t>.</w:t>
      </w:r>
    </w:p>
    <w:p w14:paraId="26910174" w14:textId="77777777" w:rsidR="00E95AC9" w:rsidRPr="00E95AC9" w:rsidRDefault="00E95AC9" w:rsidP="00E95AC9">
      <w:pPr>
        <w:pStyle w:val="ListBullet"/>
        <w:numPr>
          <w:ilvl w:val="0"/>
          <w:numId w:val="1"/>
        </w:numPr>
        <w:ind w:left="1080"/>
      </w:pPr>
      <w:proofErr w:type="gramStart"/>
      <w:r>
        <w:rPr>
          <w:rFonts w:cs="Times New Roman"/>
        </w:rPr>
        <w:t>Grain .</w:t>
      </w:r>
      <w:proofErr w:type="gramEnd"/>
    </w:p>
    <w:p w14:paraId="23F18653" w14:textId="77777777" w:rsidR="00E95AC9" w:rsidRPr="00E95AC9" w:rsidRDefault="00E95AC9" w:rsidP="00E95AC9">
      <w:pPr>
        <w:pStyle w:val="ListBullet"/>
        <w:numPr>
          <w:ilvl w:val="0"/>
          <w:numId w:val="1"/>
        </w:numPr>
        <w:ind w:left="1080"/>
      </w:pPr>
      <w:proofErr w:type="gramStart"/>
      <w:r>
        <w:t>Acorn .</w:t>
      </w:r>
      <w:proofErr w:type="gramEnd"/>
    </w:p>
    <w:p w14:paraId="03BAE710" w14:textId="77777777" w:rsidR="00E95AC9" w:rsidRPr="00E95AC9" w:rsidRDefault="00E95AC9" w:rsidP="00E95AC9">
      <w:pPr>
        <w:pStyle w:val="ListBullet"/>
        <w:numPr>
          <w:ilvl w:val="0"/>
          <w:numId w:val="1"/>
        </w:numPr>
        <w:ind w:left="1080"/>
      </w:pPr>
      <w:proofErr w:type="gramStart"/>
      <w:r>
        <w:rPr>
          <w:rFonts w:cs="Times New Roman"/>
        </w:rPr>
        <w:t>Door .</w:t>
      </w:r>
      <w:proofErr w:type="gramEnd"/>
    </w:p>
    <w:p w14:paraId="343EFA2D" w14:textId="77777777" w:rsidR="00E95AC9" w:rsidRDefault="00E95AC9" w:rsidP="00E95AC9">
      <w:pPr>
        <w:pStyle w:val="ListBullet"/>
        <w:numPr>
          <w:ilvl w:val="0"/>
          <w:numId w:val="1"/>
        </w:numPr>
        <w:ind w:left="1080"/>
      </w:pPr>
      <w:proofErr w:type="gramStart"/>
      <w:r>
        <w:rPr>
          <w:rStyle w:val="q4iawc"/>
        </w:rPr>
        <w:t>H</w:t>
      </w:r>
      <w:proofErr w:type="spellStart"/>
      <w:r>
        <w:rPr>
          <w:rStyle w:val="q4iawc"/>
          <w:lang w:val="en"/>
        </w:rPr>
        <w:t>urdles</w:t>
      </w:r>
      <w:proofErr w:type="spellEnd"/>
      <w:r>
        <w:rPr>
          <w:rStyle w:val="q4iawc"/>
          <w:lang w:val="en"/>
        </w:rPr>
        <w:t xml:space="preserve"> .</w:t>
      </w:r>
      <w:proofErr w:type="gramEnd"/>
    </w:p>
    <w:p w14:paraId="6F104E03" w14:textId="77777777" w:rsidR="00256A5D" w:rsidRDefault="00256A5D" w:rsidP="00256A5D">
      <w:pPr>
        <w:pStyle w:val="ListBullet"/>
        <w:numPr>
          <w:ilvl w:val="0"/>
          <w:numId w:val="0"/>
        </w:numPr>
        <w:ind w:left="720" w:hanging="360"/>
      </w:pPr>
    </w:p>
    <w:p w14:paraId="5F8DB5BC" w14:textId="77777777" w:rsidR="00C251B3" w:rsidRDefault="00256A5D" w:rsidP="00E95AC9">
      <w:pPr>
        <w:pStyle w:val="ListBullet"/>
        <w:numPr>
          <w:ilvl w:val="0"/>
          <w:numId w:val="0"/>
        </w:numPr>
        <w:ind w:left="720"/>
      </w:pPr>
      <w:r>
        <w:t xml:space="preserve">Main goal of the player </w:t>
      </w:r>
      <w:r w:rsidR="00E95AC9">
        <w:t xml:space="preserve">is to collect the all </w:t>
      </w:r>
      <w:r w:rsidR="00E95AC9">
        <w:rPr>
          <w:rFonts w:cs="Times New Roman"/>
        </w:rPr>
        <w:t xml:space="preserve">Grain and </w:t>
      </w:r>
      <w:proofErr w:type="gramStart"/>
      <w:r w:rsidR="00E95AC9">
        <w:t>Acorn .</w:t>
      </w:r>
      <w:proofErr w:type="gramEnd"/>
    </w:p>
    <w:p w14:paraId="5A81D5D2" w14:textId="77777777" w:rsidR="00C251B3" w:rsidRDefault="00C251B3" w:rsidP="005D6542">
      <w:pPr>
        <w:pStyle w:val="ListBullet"/>
        <w:numPr>
          <w:ilvl w:val="0"/>
          <w:numId w:val="0"/>
        </w:numPr>
        <w:ind w:left="720"/>
      </w:pPr>
      <w:r>
        <w:t xml:space="preserve">Game will be controlled by Arrow keys </w:t>
      </w:r>
      <w:r w:rsidR="005D6542">
        <w:t>and keyboard buttons.</w:t>
      </w:r>
    </w:p>
    <w:p w14:paraId="41F4C20A" w14:textId="77777777" w:rsidR="005D6542" w:rsidRDefault="005D6542" w:rsidP="005D6542">
      <w:pPr>
        <w:pStyle w:val="ListBullet"/>
        <w:numPr>
          <w:ilvl w:val="0"/>
          <w:numId w:val="0"/>
        </w:numPr>
        <w:ind w:left="720"/>
        <w:rPr>
          <w:rFonts w:cs="Times New Roman"/>
          <w:lang w:bidi="ar-EG"/>
        </w:rPr>
      </w:pPr>
      <w:r>
        <w:t xml:space="preserve">The arrows will give the ability to the player to move the bird right/left to collect the </w:t>
      </w:r>
      <w:r w:rsidR="00530D6C">
        <w:t xml:space="preserve">grains. </w:t>
      </w:r>
      <w:r>
        <w:t xml:space="preserve">Also the player will use the keyboard buttons to move the </w:t>
      </w:r>
      <w:r>
        <w:rPr>
          <w:rFonts w:cs="Times New Roman"/>
          <w:lang w:bidi="ar-EG"/>
        </w:rPr>
        <w:t>S</w:t>
      </w:r>
      <w:r w:rsidRPr="009E4656">
        <w:rPr>
          <w:rFonts w:cs="Times New Roman"/>
          <w:lang w:bidi="ar-EG"/>
        </w:rPr>
        <w:t>quirrel</w:t>
      </w:r>
      <w:r>
        <w:rPr>
          <w:rFonts w:cs="Times New Roman"/>
          <w:lang w:bidi="ar-EG"/>
        </w:rPr>
        <w:t xml:space="preserve"> as following :</w:t>
      </w:r>
    </w:p>
    <w:p w14:paraId="65C4D0EC" w14:textId="77777777" w:rsidR="005D6542" w:rsidRPr="005D6542" w:rsidRDefault="005D6542" w:rsidP="00530D6C">
      <w:pPr>
        <w:pStyle w:val="ListBullet"/>
        <w:numPr>
          <w:ilvl w:val="0"/>
          <w:numId w:val="16"/>
        </w:numPr>
      </w:pPr>
      <w:r>
        <w:rPr>
          <w:rFonts w:cs="Times New Roman"/>
          <w:lang w:bidi="ar-EG"/>
        </w:rPr>
        <w:t>A &gt;</w:t>
      </w:r>
      <w:r w:rsidR="00530D6C">
        <w:rPr>
          <w:rFonts w:cs="Times New Roman"/>
          <w:lang w:bidi="ar-EG"/>
        </w:rPr>
        <w:t xml:space="preserve"> </w:t>
      </w:r>
      <w:proofErr w:type="gramStart"/>
      <w:r w:rsidR="00530D6C">
        <w:rPr>
          <w:rFonts w:cs="Times New Roman"/>
          <w:lang w:bidi="ar-EG"/>
        </w:rPr>
        <w:t>R</w:t>
      </w:r>
      <w:r>
        <w:rPr>
          <w:rFonts w:cs="Times New Roman"/>
          <w:lang w:bidi="ar-EG"/>
        </w:rPr>
        <w:t>ight .</w:t>
      </w:r>
      <w:proofErr w:type="gramEnd"/>
    </w:p>
    <w:p w14:paraId="4A8FDF07" w14:textId="77777777" w:rsidR="005D6542" w:rsidRPr="005D6542" w:rsidRDefault="005D6542" w:rsidP="00530D6C">
      <w:pPr>
        <w:pStyle w:val="ListBullet"/>
        <w:numPr>
          <w:ilvl w:val="0"/>
          <w:numId w:val="16"/>
        </w:numPr>
      </w:pPr>
      <w:r>
        <w:rPr>
          <w:rFonts w:cs="Times New Roman"/>
          <w:lang w:bidi="ar-EG"/>
        </w:rPr>
        <w:t xml:space="preserve">D </w:t>
      </w:r>
      <w:proofErr w:type="gramStart"/>
      <w:r>
        <w:rPr>
          <w:rFonts w:cs="Times New Roman"/>
          <w:lang w:bidi="ar-EG"/>
        </w:rPr>
        <w:t>&gt;</w:t>
      </w:r>
      <w:r w:rsidR="00530D6C">
        <w:rPr>
          <w:rFonts w:cs="Times New Roman"/>
          <w:lang w:bidi="ar-EG"/>
        </w:rPr>
        <w:t xml:space="preserve">  L</w:t>
      </w:r>
      <w:r>
        <w:rPr>
          <w:rFonts w:cs="Times New Roman"/>
          <w:lang w:bidi="ar-EG"/>
        </w:rPr>
        <w:t>eft</w:t>
      </w:r>
      <w:proofErr w:type="gramEnd"/>
      <w:r>
        <w:rPr>
          <w:rFonts w:cs="Times New Roman"/>
          <w:lang w:bidi="ar-EG"/>
        </w:rPr>
        <w:t xml:space="preserve"> .</w:t>
      </w:r>
    </w:p>
    <w:p w14:paraId="0C6BDB99" w14:textId="77777777" w:rsidR="005D6542" w:rsidRPr="00530D6C" w:rsidRDefault="00530D6C" w:rsidP="005D6542">
      <w:pPr>
        <w:pStyle w:val="ListBullet"/>
        <w:numPr>
          <w:ilvl w:val="0"/>
          <w:numId w:val="16"/>
        </w:numPr>
      </w:pPr>
      <w:r>
        <w:rPr>
          <w:rFonts w:cs="Times New Roman"/>
          <w:lang w:bidi="ar-EG"/>
        </w:rPr>
        <w:t xml:space="preserve">Space &gt; </w:t>
      </w:r>
      <w:proofErr w:type="gramStart"/>
      <w:r>
        <w:rPr>
          <w:rFonts w:cs="Times New Roman"/>
          <w:lang w:bidi="ar-EG"/>
        </w:rPr>
        <w:t>Jump .</w:t>
      </w:r>
      <w:proofErr w:type="gramEnd"/>
    </w:p>
    <w:p w14:paraId="20D43E12" w14:textId="77777777" w:rsidR="00530D6C" w:rsidRDefault="00530D6C" w:rsidP="00530D6C">
      <w:pPr>
        <w:pStyle w:val="ListBullet"/>
        <w:numPr>
          <w:ilvl w:val="0"/>
          <w:numId w:val="0"/>
        </w:numPr>
        <w:ind w:left="720" w:hanging="360"/>
      </w:pPr>
    </w:p>
    <w:p w14:paraId="095E08F1" w14:textId="77777777" w:rsidR="005D6542" w:rsidRDefault="00530D6C" w:rsidP="00530D6C">
      <w:pPr>
        <w:pStyle w:val="ListBullet"/>
        <w:numPr>
          <w:ilvl w:val="0"/>
          <w:numId w:val="17"/>
        </w:numPr>
      </w:pPr>
      <w:r>
        <w:t xml:space="preserve">The player can use the Pause button to pause the game and restart the current </w:t>
      </w:r>
      <w:proofErr w:type="gramStart"/>
      <w:r>
        <w:t>level  .</w:t>
      </w:r>
      <w:proofErr w:type="gramEnd"/>
      <w:r>
        <w:t xml:space="preserve"> </w:t>
      </w:r>
    </w:p>
    <w:p w14:paraId="7789B534" w14:textId="77777777" w:rsidR="00C6554A" w:rsidRDefault="00AF0015" w:rsidP="00AF0015">
      <w:pPr>
        <w:pStyle w:val="Heading1"/>
      </w:pPr>
      <w:r>
        <w:t>Game rules for Points</w:t>
      </w:r>
    </w:p>
    <w:p w14:paraId="78F979CF" w14:textId="77777777" w:rsidR="00AF0015" w:rsidRPr="00AF0015" w:rsidRDefault="00AF0015" w:rsidP="00AF0015"/>
    <w:p w14:paraId="15C2E606" w14:textId="77777777" w:rsidR="00AF0015" w:rsidRDefault="00530D6C" w:rsidP="00530D6C">
      <w:pPr>
        <w:pStyle w:val="ListBullet"/>
      </w:pPr>
      <w:r>
        <w:t xml:space="preserve">Every grain collected you </w:t>
      </w:r>
      <w:proofErr w:type="gramStart"/>
      <w:r>
        <w:t>get  one</w:t>
      </w:r>
      <w:proofErr w:type="gramEnd"/>
      <w:r>
        <w:t xml:space="preserve"> point .</w:t>
      </w:r>
    </w:p>
    <w:p w14:paraId="70FF3657" w14:textId="77777777" w:rsidR="00C251B3" w:rsidRDefault="00267396" w:rsidP="00C251B3">
      <w:pPr>
        <w:pStyle w:val="Heading1"/>
      </w:pPr>
      <w:r>
        <w:lastRenderedPageBreak/>
        <w:t xml:space="preserve">The usage images </w:t>
      </w:r>
    </w:p>
    <w:p w14:paraId="09D4905C" w14:textId="77777777" w:rsidR="00C251B3" w:rsidRPr="00C251B3" w:rsidRDefault="00530D6C" w:rsidP="00C251B3">
      <w:r>
        <w:rPr>
          <w:noProof/>
        </w:rPr>
        <w:drawing>
          <wp:inline distT="0" distB="0" distL="0" distR="0" wp14:anchorId="585DA72F" wp14:editId="1BE393D0">
            <wp:extent cx="2181225" cy="16965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72" cy="169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CA80" w14:textId="77777777" w:rsidR="00ED734B" w:rsidRDefault="00ED734B" w:rsidP="00AF0015">
      <w:pPr>
        <w:pStyle w:val="ListBullet"/>
        <w:numPr>
          <w:ilvl w:val="0"/>
          <w:numId w:val="0"/>
        </w:numPr>
        <w:ind w:left="720" w:hanging="360"/>
      </w:pPr>
    </w:p>
    <w:p w14:paraId="780F695D" w14:textId="77777777" w:rsidR="00ED734B" w:rsidRDefault="00ED734B" w:rsidP="00AF0015">
      <w:pPr>
        <w:pStyle w:val="ListBullet"/>
        <w:numPr>
          <w:ilvl w:val="0"/>
          <w:numId w:val="0"/>
        </w:numPr>
        <w:ind w:left="720" w:hanging="360"/>
      </w:pPr>
    </w:p>
    <w:p w14:paraId="0249FEF6" w14:textId="77777777" w:rsidR="00213521" w:rsidRDefault="00213521" w:rsidP="00213521">
      <w:pPr>
        <w:pStyle w:val="ListBullet"/>
        <w:numPr>
          <w:ilvl w:val="0"/>
          <w:numId w:val="0"/>
        </w:numPr>
        <w:ind w:left="720" w:hanging="360"/>
        <w:rPr>
          <w:noProof/>
          <w:lang w:bidi="gu-IN"/>
        </w:rPr>
      </w:pPr>
      <w:r>
        <w:rPr>
          <w:noProof/>
          <w:lang w:bidi="gu-IN"/>
        </w:rPr>
        <w:t>This image represents the bird .</w:t>
      </w:r>
    </w:p>
    <w:p w14:paraId="6BC6E5AD" w14:textId="77777777" w:rsidR="00ED734B" w:rsidRDefault="00ED734B" w:rsidP="00AF0015">
      <w:pPr>
        <w:pStyle w:val="ListBullet"/>
        <w:numPr>
          <w:ilvl w:val="0"/>
          <w:numId w:val="0"/>
        </w:numPr>
        <w:ind w:left="720" w:hanging="360"/>
      </w:pPr>
    </w:p>
    <w:p w14:paraId="48661489" w14:textId="77777777" w:rsidR="00C251B3" w:rsidRDefault="00530D6C" w:rsidP="00AF0015">
      <w:pPr>
        <w:pStyle w:val="ListBullet"/>
        <w:numPr>
          <w:ilvl w:val="0"/>
          <w:numId w:val="0"/>
        </w:numPr>
        <w:ind w:left="720" w:hanging="360"/>
        <w:rPr>
          <w:noProof/>
          <w:lang w:bidi="gu-IN"/>
        </w:rPr>
      </w:pPr>
      <w:r>
        <w:rPr>
          <w:noProof/>
        </w:rPr>
        <w:drawing>
          <wp:inline distT="0" distB="0" distL="0" distR="0" wp14:anchorId="04AA4EF5" wp14:editId="14A3CFEB">
            <wp:extent cx="2231784" cy="211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784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B1E6" w14:textId="77777777" w:rsidR="00C251B3" w:rsidRDefault="00C251B3" w:rsidP="00AF0015">
      <w:pPr>
        <w:pStyle w:val="ListBullet"/>
        <w:numPr>
          <w:ilvl w:val="0"/>
          <w:numId w:val="0"/>
        </w:numPr>
        <w:ind w:left="720" w:hanging="360"/>
        <w:rPr>
          <w:noProof/>
          <w:lang w:bidi="gu-IN"/>
        </w:rPr>
      </w:pPr>
    </w:p>
    <w:p w14:paraId="0D6B8E23" w14:textId="77777777" w:rsidR="00213521" w:rsidRDefault="00213521" w:rsidP="00267396">
      <w:pPr>
        <w:pStyle w:val="ListBullet"/>
        <w:numPr>
          <w:ilvl w:val="0"/>
          <w:numId w:val="0"/>
        </w:numPr>
        <w:ind w:left="720" w:hanging="360"/>
        <w:rPr>
          <w:rFonts w:cs="Times New Roman"/>
          <w:lang w:bidi="ar-EG"/>
        </w:rPr>
      </w:pPr>
      <w:r>
        <w:rPr>
          <w:noProof/>
          <w:lang w:bidi="gu-IN"/>
        </w:rPr>
        <w:t xml:space="preserve">This image represents the </w:t>
      </w:r>
      <w:r w:rsidR="00267396">
        <w:rPr>
          <w:noProof/>
          <w:lang w:bidi="gu-IN"/>
        </w:rPr>
        <w:t>bird</w:t>
      </w:r>
      <w:r w:rsidR="00267396">
        <w:rPr>
          <w:rFonts w:cs="Times New Roman"/>
          <w:lang w:bidi="ar-EG"/>
        </w:rPr>
        <w:t>.</w:t>
      </w:r>
    </w:p>
    <w:p w14:paraId="7238966D" w14:textId="77777777" w:rsidR="00C251B3" w:rsidRPr="00267396" w:rsidRDefault="00267396" w:rsidP="00AF0015">
      <w:pPr>
        <w:pStyle w:val="ListBullet"/>
        <w:numPr>
          <w:ilvl w:val="0"/>
          <w:numId w:val="0"/>
        </w:numPr>
        <w:ind w:left="720" w:hanging="360"/>
        <w:rPr>
          <w:rFonts w:cs="Times New Roman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6B6C25B6" wp14:editId="2EEFB1ED">
            <wp:extent cx="5751991" cy="5629932"/>
            <wp:effectExtent l="0" t="0" r="127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37" cy="563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B8E6" w14:textId="77777777" w:rsidR="00C251B3" w:rsidRDefault="00267396" w:rsidP="00AF0015">
      <w:pPr>
        <w:pStyle w:val="ListBullet"/>
        <w:numPr>
          <w:ilvl w:val="0"/>
          <w:numId w:val="0"/>
        </w:numPr>
        <w:ind w:left="720" w:hanging="360"/>
        <w:rPr>
          <w:rStyle w:val="q4iawc"/>
        </w:rPr>
      </w:pPr>
      <w:r>
        <w:rPr>
          <w:noProof/>
          <w:lang w:bidi="gu-IN"/>
        </w:rPr>
        <w:t>This image represents the</w:t>
      </w:r>
      <w:r w:rsidRPr="00267396">
        <w:rPr>
          <w:rStyle w:val="Heading1Char"/>
          <w:lang w:val="en"/>
        </w:rPr>
        <w:t xml:space="preserve"> </w:t>
      </w:r>
      <w:proofErr w:type="gramStart"/>
      <w:r>
        <w:rPr>
          <w:rStyle w:val="q4iawc"/>
          <w:lang w:val="en"/>
        </w:rPr>
        <w:t>Jungle</w:t>
      </w:r>
      <w:r w:rsidR="003B028B">
        <w:rPr>
          <w:rStyle w:val="q4iawc"/>
        </w:rPr>
        <w:t xml:space="preserve"> .</w:t>
      </w:r>
      <w:proofErr w:type="gramEnd"/>
    </w:p>
    <w:p w14:paraId="2A953F93" w14:textId="77777777" w:rsidR="003B028B" w:rsidRDefault="003B028B" w:rsidP="00AF0015">
      <w:pPr>
        <w:pStyle w:val="ListBullet"/>
        <w:numPr>
          <w:ilvl w:val="0"/>
          <w:numId w:val="0"/>
        </w:numPr>
        <w:ind w:left="720" w:hanging="360"/>
        <w:rPr>
          <w:rStyle w:val="q4iawc"/>
        </w:rPr>
      </w:pPr>
    </w:p>
    <w:p w14:paraId="3AB4B329" w14:textId="77777777" w:rsidR="003B028B" w:rsidRDefault="003B028B" w:rsidP="00AF0015">
      <w:pPr>
        <w:pStyle w:val="ListBullet"/>
        <w:numPr>
          <w:ilvl w:val="0"/>
          <w:numId w:val="0"/>
        </w:numPr>
        <w:ind w:left="720" w:hanging="360"/>
        <w:rPr>
          <w:rStyle w:val="q4iawc"/>
        </w:rPr>
      </w:pPr>
    </w:p>
    <w:p w14:paraId="4149EDAF" w14:textId="77777777" w:rsidR="003B028B" w:rsidRPr="003B028B" w:rsidRDefault="003B028B" w:rsidP="00AF0015">
      <w:pPr>
        <w:pStyle w:val="ListBullet"/>
        <w:numPr>
          <w:ilvl w:val="0"/>
          <w:numId w:val="0"/>
        </w:numPr>
        <w:ind w:left="720" w:hanging="360"/>
      </w:pPr>
      <w:r>
        <w:rPr>
          <w:noProof/>
        </w:rPr>
        <w:lastRenderedPageBreak/>
        <w:drawing>
          <wp:inline distT="0" distB="0" distL="0" distR="0" wp14:anchorId="3C899FD9" wp14:editId="06C61E01">
            <wp:extent cx="5478145" cy="4906010"/>
            <wp:effectExtent l="0" t="0" r="825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028B" w:rsidRPr="003B028B">
      <w:footerReference w:type="default" r:id="rId12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75C96" w14:textId="77777777" w:rsidR="006D692E" w:rsidRDefault="006D692E" w:rsidP="00C6554A">
      <w:pPr>
        <w:spacing w:before="0" w:after="0" w:line="240" w:lineRule="auto"/>
      </w:pPr>
      <w:r>
        <w:separator/>
      </w:r>
    </w:p>
  </w:endnote>
  <w:endnote w:type="continuationSeparator" w:id="0">
    <w:p w14:paraId="10547A02" w14:textId="77777777" w:rsidR="006D692E" w:rsidRDefault="006D692E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E711A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19678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67F58" w14:textId="77777777" w:rsidR="006D692E" w:rsidRDefault="006D692E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B3562F6" w14:textId="77777777" w:rsidR="006D692E" w:rsidRDefault="006D692E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1A6D02A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5326CCB"/>
    <w:multiLevelType w:val="hybridMultilevel"/>
    <w:tmpl w:val="4BDA7508"/>
    <w:lvl w:ilvl="0" w:tplc="0792F038">
      <w:start w:val="1"/>
      <w:numFmt w:val="decimal"/>
      <w:lvlText w:val="%1-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7DE5D24"/>
    <w:multiLevelType w:val="hybridMultilevel"/>
    <w:tmpl w:val="6F8A7F5C"/>
    <w:lvl w:ilvl="0" w:tplc="C20A86A8">
      <w:start w:val="1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01928274">
    <w:abstractNumId w:val="9"/>
  </w:num>
  <w:num w:numId="2" w16cid:durableId="968626198">
    <w:abstractNumId w:val="8"/>
  </w:num>
  <w:num w:numId="3" w16cid:durableId="612635105">
    <w:abstractNumId w:val="8"/>
  </w:num>
  <w:num w:numId="4" w16cid:durableId="352264175">
    <w:abstractNumId w:val="9"/>
  </w:num>
  <w:num w:numId="5" w16cid:durableId="2111659310">
    <w:abstractNumId w:val="14"/>
  </w:num>
  <w:num w:numId="6" w16cid:durableId="1760254101">
    <w:abstractNumId w:val="10"/>
  </w:num>
  <w:num w:numId="7" w16cid:durableId="467868787">
    <w:abstractNumId w:val="12"/>
  </w:num>
  <w:num w:numId="8" w16cid:durableId="1153180478">
    <w:abstractNumId w:val="7"/>
  </w:num>
  <w:num w:numId="9" w16cid:durableId="1004167690">
    <w:abstractNumId w:val="6"/>
  </w:num>
  <w:num w:numId="10" w16cid:durableId="851458133">
    <w:abstractNumId w:val="5"/>
  </w:num>
  <w:num w:numId="11" w16cid:durableId="61802260">
    <w:abstractNumId w:val="4"/>
  </w:num>
  <w:num w:numId="12" w16cid:durableId="485829723">
    <w:abstractNumId w:val="3"/>
  </w:num>
  <w:num w:numId="13" w16cid:durableId="1835954803">
    <w:abstractNumId w:val="2"/>
  </w:num>
  <w:num w:numId="14" w16cid:durableId="929043330">
    <w:abstractNumId w:val="1"/>
  </w:num>
  <w:num w:numId="15" w16cid:durableId="875392286">
    <w:abstractNumId w:val="0"/>
  </w:num>
  <w:num w:numId="16" w16cid:durableId="353531574">
    <w:abstractNumId w:val="11"/>
  </w:num>
  <w:num w:numId="17" w16cid:durableId="11339800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45E3"/>
    <w:rsid w:val="00051635"/>
    <w:rsid w:val="00171D07"/>
    <w:rsid w:val="0019678F"/>
    <w:rsid w:val="00213521"/>
    <w:rsid w:val="0022395E"/>
    <w:rsid w:val="00250B8C"/>
    <w:rsid w:val="002554CD"/>
    <w:rsid w:val="00256A5D"/>
    <w:rsid w:val="00267396"/>
    <w:rsid w:val="00293B83"/>
    <w:rsid w:val="002B4294"/>
    <w:rsid w:val="002C45E3"/>
    <w:rsid w:val="00333D0D"/>
    <w:rsid w:val="003B028B"/>
    <w:rsid w:val="0045390F"/>
    <w:rsid w:val="00492579"/>
    <w:rsid w:val="0049590B"/>
    <w:rsid w:val="004C049F"/>
    <w:rsid w:val="005000E2"/>
    <w:rsid w:val="00530D6C"/>
    <w:rsid w:val="005D6542"/>
    <w:rsid w:val="006A3CE7"/>
    <w:rsid w:val="006D692E"/>
    <w:rsid w:val="00704421"/>
    <w:rsid w:val="008F6854"/>
    <w:rsid w:val="009E4656"/>
    <w:rsid w:val="00AF0015"/>
    <w:rsid w:val="00C251B3"/>
    <w:rsid w:val="00C6554A"/>
    <w:rsid w:val="00D11238"/>
    <w:rsid w:val="00D84F93"/>
    <w:rsid w:val="00E95AC9"/>
    <w:rsid w:val="00ED734B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DF5891"/>
  <w15:docId w15:val="{3B6E854F-030F-8341-9E8D-3915096ED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customStyle="1" w:styleId="q4iawc">
    <w:name w:val="q4iawc"/>
    <w:basedOn w:val="DefaultParagraphFont"/>
    <w:rsid w:val="00E95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dia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C:\Users\jdia\AppData\Roaming\Microsoft\Templates\Student report with photo.dotx</Template>
  <TotalTime>277</TotalTime>
  <Pages>5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mission fbs</dc:creator>
  <cp:keywords/>
  <dc:description/>
  <cp:lastModifiedBy>Sultan ..</cp:lastModifiedBy>
  <cp:revision>20</cp:revision>
  <dcterms:created xsi:type="dcterms:W3CDTF">2022-03-09T13:20:00Z</dcterms:created>
  <dcterms:modified xsi:type="dcterms:W3CDTF">2022-04-10T06:06:00Z</dcterms:modified>
</cp:coreProperties>
</file>